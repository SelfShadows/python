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bookmarkStart w:id="0" w:name="_GoBack"/>
      <w:bookmarkEnd w:id="0"/>
      <w:r>
        <w:drawing>
          <wp:inline distT="0" distB="0" distL="114300" distR="114300">
            <wp:extent cx="5047615" cy="399986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999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5895975"/>
            <wp:effectExtent l="0" t="0" r="889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89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471545"/>
            <wp:effectExtent l="0" t="0" r="952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71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43015" cy="5933440"/>
            <wp:effectExtent l="0" t="0" r="63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3015" cy="593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123555" cy="6266815"/>
            <wp:effectExtent l="0" t="0" r="1079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23555" cy="626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713980" cy="6381115"/>
            <wp:effectExtent l="0" t="0" r="127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13980" cy="638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61890" cy="594296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594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370570" cy="5518150"/>
            <wp:effectExtent l="0" t="0" r="1143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70570" cy="551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360410" cy="3641725"/>
            <wp:effectExtent l="0" t="0" r="2540" b="1587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60410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6783" w:h="23757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B96C9B"/>
    <w:rsid w:val="07B96C9B"/>
    <w:rsid w:val="309A685A"/>
    <w:rsid w:val="6D535020"/>
    <w:rsid w:val="78005F67"/>
    <w:rsid w:val="7CCE2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es_1.0.0.1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2019-06-26T04:29:00Z</dcterms:created>
  <dc:creator>So much.</dc:creator>
  <cp:lastModifiedBy>So much.</cp:lastModifiedBy>
  <dcterms:modified xsi:type="dcterms:W3CDTF">2019-06-29T12:10:49Z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